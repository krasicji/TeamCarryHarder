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679" w:rsidRDefault="00BD15E1">
      <w:r>
        <w:t>RDT2.2 Writeup</w:t>
      </w:r>
    </w:p>
    <w:p w:rsidR="00BD15E1" w:rsidRDefault="00BD15E1">
      <w:r>
        <w:t>Team Carry Harder</w:t>
      </w:r>
    </w:p>
    <w:p w:rsidR="00BD15E1" w:rsidRDefault="00BD15E1">
      <w:r>
        <w:t>John Krasich</w:t>
      </w:r>
    </w:p>
    <w:p w:rsidR="00BD15E1" w:rsidRDefault="00BD15E1">
      <w:r>
        <w:t>Matt Lash</w:t>
      </w:r>
    </w:p>
    <w:p w:rsidR="00BD15E1" w:rsidRDefault="00BD15E1">
      <w:r>
        <w:t>Caleb Post</w:t>
      </w:r>
    </w:p>
    <w:p w:rsidR="00BD15E1" w:rsidRDefault="00BD15E1"/>
    <w:p w:rsidR="00BD15E1" w:rsidRDefault="00BD15E1" w:rsidP="00BD15E1">
      <w:pPr>
        <w:pStyle w:val="ListParagraph"/>
        <w:numPr>
          <w:ilvl w:val="0"/>
          <w:numId w:val="1"/>
        </w:numPr>
      </w:pPr>
      <w:r>
        <w:t>Is it possible to transmit all the data in the sender’s buffer to the receiver’s buffer?</w:t>
      </w:r>
    </w:p>
    <w:p w:rsidR="00BD15E1" w:rsidRDefault="00BD15E1" w:rsidP="00BD15E1">
      <w:pPr>
        <w:pStyle w:val="ListParagraph"/>
      </w:pPr>
      <w:r>
        <w:t>Yes. There are now many more possibilities for this tor occur, it can occur without errors, with errors in data, with errors in the ACK, and with errors in both the data and the ACK. I will show the cases below with 1 Data where there is errors in the ACK and where there is an error in the ACK and Data.</w:t>
      </w:r>
    </w:p>
    <w:p w:rsidR="00BD15E1" w:rsidRDefault="00BD15E1" w:rsidP="00BD15E1">
      <w:pPr>
        <w:pStyle w:val="ListParagraph"/>
      </w:pPr>
    </w:p>
    <w:p w:rsidR="00BD15E1" w:rsidRDefault="00BD15E1" w:rsidP="00BD15E1">
      <w:pPr>
        <w:pStyle w:val="ListParagraph"/>
      </w:pPr>
      <w:r>
        <w:t>Error with ACK:</w:t>
      </w:r>
    </w:p>
    <w:p w:rsidR="00BD15E1" w:rsidRDefault="001F4682" w:rsidP="00BD15E1">
      <w:pPr>
        <w:pStyle w:val="ListParagraph"/>
      </w:pPr>
      <w:r>
        <w:t>Initial State:</w:t>
      </w:r>
    </w:p>
    <w:p w:rsidR="00A62C60" w:rsidRDefault="00A62C60" w:rsidP="00BD15E1">
      <w:pPr>
        <w:pStyle w:val="ListParagraph"/>
      </w:pPr>
      <w:r>
        <w:t>We have one piece of data that the sender wants to send to the receiver. The lastReceived packet sequence number and lastSentSequence number are both initialized to 1 to match the protocol.</w:t>
      </w:r>
    </w:p>
    <w:p w:rsidR="001F4682" w:rsidRDefault="001F4682" w:rsidP="00BD15E1">
      <w:pPr>
        <w:pStyle w:val="ListParagraph"/>
      </w:pPr>
      <w:r>
        <w:rPr>
          <w:noProof/>
        </w:rPr>
        <w:drawing>
          <wp:inline distT="0" distB="0" distL="0" distR="0" wp14:anchorId="76823D55" wp14:editId="511C6A6E">
            <wp:extent cx="5943600" cy="204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2160"/>
                    </a:xfrm>
                    <a:prstGeom prst="rect">
                      <a:avLst/>
                    </a:prstGeom>
                  </pic:spPr>
                </pic:pic>
              </a:graphicData>
            </a:graphic>
          </wp:inline>
        </w:drawing>
      </w:r>
    </w:p>
    <w:p w:rsidR="002B104F" w:rsidRDefault="002B104F" w:rsidP="00BD15E1">
      <w:pPr>
        <w:pStyle w:val="ListParagraph"/>
      </w:pPr>
      <w:r>
        <w:t>State 2:</w:t>
      </w:r>
    </w:p>
    <w:p w:rsidR="009E6866" w:rsidRDefault="009E6866" w:rsidP="00BD15E1">
      <w:pPr>
        <w:pStyle w:val="ListParagraph"/>
      </w:pPr>
      <w:r>
        <w:t>The sender transitions into the sending state and he prepares to place the data in the pipe.</w:t>
      </w:r>
    </w:p>
    <w:p w:rsidR="002B104F" w:rsidRDefault="009F4FF5" w:rsidP="00BD15E1">
      <w:pPr>
        <w:pStyle w:val="ListParagraph"/>
      </w:pPr>
      <w:r>
        <w:rPr>
          <w:noProof/>
        </w:rPr>
        <w:drawing>
          <wp:inline distT="0" distB="0" distL="0" distR="0" wp14:anchorId="43199AF0" wp14:editId="21C6FB3A">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5650"/>
                    </a:xfrm>
                    <a:prstGeom prst="rect">
                      <a:avLst/>
                    </a:prstGeom>
                  </pic:spPr>
                </pic:pic>
              </a:graphicData>
            </a:graphic>
          </wp:inline>
        </w:drawing>
      </w:r>
    </w:p>
    <w:p w:rsidR="005E0F3A" w:rsidRDefault="005E0F3A">
      <w:r>
        <w:br w:type="page"/>
      </w:r>
    </w:p>
    <w:p w:rsidR="009F4FF5" w:rsidRDefault="009F4FF5" w:rsidP="00BD15E1">
      <w:pPr>
        <w:pStyle w:val="ListParagraph"/>
      </w:pPr>
      <w:r>
        <w:lastRenderedPageBreak/>
        <w:t>State 3:</w:t>
      </w:r>
    </w:p>
    <w:p w:rsidR="005E0F3A" w:rsidRDefault="005E0F3A" w:rsidP="00BD15E1">
      <w:pPr>
        <w:pStyle w:val="ListParagraph"/>
      </w:pPr>
      <w:r>
        <w:t>The sender has sent the data into the pipe. The last sent sequence number is updated to be 0 and the last sent data is updated to be Data. The sender enters the Acking state because he is now waiting on a reply from the receiver that it has gotten the data.</w:t>
      </w:r>
    </w:p>
    <w:p w:rsidR="009F4FF5" w:rsidRDefault="009F4FF5" w:rsidP="00BD15E1">
      <w:pPr>
        <w:pStyle w:val="ListParagraph"/>
      </w:pPr>
      <w:r>
        <w:rPr>
          <w:noProof/>
        </w:rPr>
        <w:drawing>
          <wp:inline distT="0" distB="0" distL="0" distR="0" wp14:anchorId="34F1C954" wp14:editId="55ABA755">
            <wp:extent cx="5943600" cy="211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7090"/>
                    </a:xfrm>
                    <a:prstGeom prst="rect">
                      <a:avLst/>
                    </a:prstGeom>
                  </pic:spPr>
                </pic:pic>
              </a:graphicData>
            </a:graphic>
          </wp:inline>
        </w:drawing>
      </w:r>
    </w:p>
    <w:p w:rsidR="009F4FF5" w:rsidRDefault="009F4FF5" w:rsidP="00BD15E1">
      <w:pPr>
        <w:pStyle w:val="ListParagraph"/>
      </w:pPr>
      <w:r>
        <w:t>State 4:</w:t>
      </w:r>
    </w:p>
    <w:p w:rsidR="009F6BF5" w:rsidRDefault="009F6BF5" w:rsidP="00BD15E1">
      <w:pPr>
        <w:pStyle w:val="ListParagraph"/>
      </w:pPr>
      <w:r>
        <w:t>The receiver sees that there is data in the pipe that he needs to get, so he transitions into his receiving state and prepares to get the data out of the pipe.</w:t>
      </w:r>
    </w:p>
    <w:p w:rsidR="009F4FF5" w:rsidRDefault="009F4FF5" w:rsidP="00BD15E1">
      <w:pPr>
        <w:pStyle w:val="ListParagraph"/>
      </w:pPr>
      <w:r>
        <w:rPr>
          <w:noProof/>
        </w:rPr>
        <w:drawing>
          <wp:inline distT="0" distB="0" distL="0" distR="0" wp14:anchorId="1E171BC1" wp14:editId="6ECDCEA6">
            <wp:extent cx="5943600" cy="2012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2950"/>
                    </a:xfrm>
                    <a:prstGeom prst="rect">
                      <a:avLst/>
                    </a:prstGeom>
                  </pic:spPr>
                </pic:pic>
              </a:graphicData>
            </a:graphic>
          </wp:inline>
        </w:drawing>
      </w:r>
    </w:p>
    <w:p w:rsidR="009F4FF5" w:rsidRDefault="009F4FF5" w:rsidP="00BD15E1">
      <w:pPr>
        <w:pStyle w:val="ListParagraph"/>
      </w:pPr>
      <w:r>
        <w:t>State 5:</w:t>
      </w:r>
    </w:p>
    <w:p w:rsidR="007D5393" w:rsidRDefault="007D5393" w:rsidP="00BD15E1">
      <w:pPr>
        <w:pStyle w:val="ListParagraph"/>
      </w:pPr>
      <w:r>
        <w:t>The receiver pulls the data packet from the pipe and sees that it is an uncorrupt packet. He updates his last received sequence number to be 0 and then places an ACK in the pipe to the sender. However, look carefully and we see that the ACK in the pipe for sequence 0 is corrupt.</w:t>
      </w:r>
    </w:p>
    <w:p w:rsidR="009F4FF5" w:rsidRDefault="009F4FF5" w:rsidP="00BD15E1">
      <w:pPr>
        <w:pStyle w:val="ListParagraph"/>
      </w:pPr>
      <w:r>
        <w:rPr>
          <w:noProof/>
        </w:rPr>
        <w:drawing>
          <wp:inline distT="0" distB="0" distL="0" distR="0" wp14:anchorId="60938EAF" wp14:editId="54875A10">
            <wp:extent cx="594360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0545"/>
                    </a:xfrm>
                    <a:prstGeom prst="rect">
                      <a:avLst/>
                    </a:prstGeom>
                  </pic:spPr>
                </pic:pic>
              </a:graphicData>
            </a:graphic>
          </wp:inline>
        </w:drawing>
      </w:r>
    </w:p>
    <w:p w:rsidR="00FE545A" w:rsidRDefault="00FE545A">
      <w:r>
        <w:br w:type="page"/>
      </w:r>
    </w:p>
    <w:p w:rsidR="009F4FF5" w:rsidRDefault="009F4FF5" w:rsidP="00BD15E1">
      <w:pPr>
        <w:pStyle w:val="ListParagraph"/>
      </w:pPr>
      <w:r>
        <w:lastRenderedPageBreak/>
        <w:t>State 6:</w:t>
      </w:r>
    </w:p>
    <w:p w:rsidR="008B4DC1" w:rsidRDefault="008B4DC1" w:rsidP="00BD15E1">
      <w:pPr>
        <w:pStyle w:val="ListParagraph"/>
      </w:pPr>
      <w:r>
        <w:t>The sender sees that the ACK is corrupt, so he responds by immediately resending packet number 0, his last sent packet.</w:t>
      </w:r>
    </w:p>
    <w:p w:rsidR="009F4FF5" w:rsidRDefault="009F4FF5" w:rsidP="00BD15E1">
      <w:pPr>
        <w:pStyle w:val="ListParagraph"/>
      </w:pPr>
      <w:r>
        <w:rPr>
          <w:noProof/>
        </w:rPr>
        <w:drawing>
          <wp:inline distT="0" distB="0" distL="0" distR="0" wp14:anchorId="4B44DAEC" wp14:editId="306F9C31">
            <wp:extent cx="5943600" cy="2052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52320"/>
                    </a:xfrm>
                    <a:prstGeom prst="rect">
                      <a:avLst/>
                    </a:prstGeom>
                  </pic:spPr>
                </pic:pic>
              </a:graphicData>
            </a:graphic>
          </wp:inline>
        </w:drawing>
      </w:r>
    </w:p>
    <w:p w:rsidR="009F4FF5" w:rsidRDefault="009F4FF5" w:rsidP="00BD15E1">
      <w:pPr>
        <w:pStyle w:val="ListParagraph"/>
      </w:pPr>
      <w:r>
        <w:t>State 7:</w:t>
      </w:r>
    </w:p>
    <w:p w:rsidR="00635807" w:rsidRDefault="00635807" w:rsidP="00BD15E1">
      <w:pPr>
        <w:pStyle w:val="ListParagraph"/>
      </w:pPr>
      <w:r>
        <w:t>The receiver sees that there is a packet in the pipe that he needs to get so he transitions into the receiving state.</w:t>
      </w:r>
    </w:p>
    <w:p w:rsidR="009F4FF5" w:rsidRDefault="009F4FF5" w:rsidP="00BD15E1">
      <w:pPr>
        <w:pStyle w:val="ListParagraph"/>
      </w:pPr>
      <w:r>
        <w:rPr>
          <w:noProof/>
        </w:rPr>
        <w:drawing>
          <wp:inline distT="0" distB="0" distL="0" distR="0" wp14:anchorId="1E6A3F29" wp14:editId="0CE2171D">
            <wp:extent cx="5943600" cy="1864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4995"/>
                    </a:xfrm>
                    <a:prstGeom prst="rect">
                      <a:avLst/>
                    </a:prstGeom>
                  </pic:spPr>
                </pic:pic>
              </a:graphicData>
            </a:graphic>
          </wp:inline>
        </w:drawing>
      </w:r>
    </w:p>
    <w:p w:rsidR="009C2A6B" w:rsidRDefault="009C2A6B" w:rsidP="00BD15E1">
      <w:pPr>
        <w:pStyle w:val="ListParagraph"/>
      </w:pPr>
      <w:r>
        <w:t>State 8:</w:t>
      </w:r>
    </w:p>
    <w:p w:rsidR="00AE70F6" w:rsidRDefault="00AE70F6" w:rsidP="00BD15E1">
      <w:pPr>
        <w:pStyle w:val="ListParagraph"/>
      </w:pPr>
      <w:r>
        <w:t>The receiver sees that he has already gotten this piece of data with sequence number 0 so he places the ACK in the pipe for the sender.</w:t>
      </w:r>
      <w:r w:rsidR="00417CCA">
        <w:t xml:space="preserve"> This time we can see that the ACK is not corrupt.</w:t>
      </w:r>
    </w:p>
    <w:p w:rsidR="009C2A6B" w:rsidRDefault="009C2A6B" w:rsidP="00BD15E1">
      <w:pPr>
        <w:pStyle w:val="ListParagraph"/>
      </w:pPr>
      <w:r>
        <w:rPr>
          <w:noProof/>
        </w:rPr>
        <w:drawing>
          <wp:inline distT="0" distB="0" distL="0" distR="0" wp14:anchorId="65B96F4C" wp14:editId="77344F2C">
            <wp:extent cx="5943600" cy="1902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2460"/>
                    </a:xfrm>
                    <a:prstGeom prst="rect">
                      <a:avLst/>
                    </a:prstGeom>
                  </pic:spPr>
                </pic:pic>
              </a:graphicData>
            </a:graphic>
          </wp:inline>
        </w:drawing>
      </w:r>
    </w:p>
    <w:p w:rsidR="00D37254" w:rsidRDefault="00D37254">
      <w:r>
        <w:br w:type="page"/>
      </w:r>
    </w:p>
    <w:p w:rsidR="009C2A6B" w:rsidRDefault="009C2A6B" w:rsidP="00BD15E1">
      <w:pPr>
        <w:pStyle w:val="ListParagraph"/>
      </w:pPr>
      <w:r>
        <w:lastRenderedPageBreak/>
        <w:t>State 9:</w:t>
      </w:r>
    </w:p>
    <w:p w:rsidR="00D37254" w:rsidRDefault="00D37254" w:rsidP="00BD15E1">
      <w:pPr>
        <w:pStyle w:val="ListParagraph"/>
      </w:pPr>
      <w:r>
        <w:t>The sender gets the ACK from the pipe and so transitions back to waiting. All the data has now been transferred.</w:t>
      </w:r>
    </w:p>
    <w:p w:rsidR="009C2A6B" w:rsidRDefault="009C2A6B" w:rsidP="00BD15E1">
      <w:pPr>
        <w:pStyle w:val="ListParagraph"/>
      </w:pPr>
      <w:r>
        <w:rPr>
          <w:noProof/>
        </w:rPr>
        <w:drawing>
          <wp:inline distT="0" distB="0" distL="0" distR="0" wp14:anchorId="23C20032" wp14:editId="0EEAF432">
            <wp:extent cx="59436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3100"/>
                    </a:xfrm>
                    <a:prstGeom prst="rect">
                      <a:avLst/>
                    </a:prstGeom>
                  </pic:spPr>
                </pic:pic>
              </a:graphicData>
            </a:graphic>
          </wp:inline>
        </w:drawing>
      </w:r>
    </w:p>
    <w:p w:rsidR="008F7899" w:rsidRDefault="008F7899" w:rsidP="00BD15E1">
      <w:pPr>
        <w:pStyle w:val="ListParagraph"/>
      </w:pPr>
    </w:p>
    <w:p w:rsidR="008F7899" w:rsidRDefault="008F7899" w:rsidP="00BD15E1">
      <w:pPr>
        <w:pStyle w:val="ListParagraph"/>
      </w:pPr>
      <w:r>
        <w:t>Errors with ACK and DATA corruption</w:t>
      </w:r>
    </w:p>
    <w:p w:rsidR="008F7899" w:rsidRDefault="00F943B3" w:rsidP="00BD15E1">
      <w:pPr>
        <w:pStyle w:val="ListParagraph"/>
      </w:pPr>
      <w:r>
        <w:t>Initial State:</w:t>
      </w:r>
    </w:p>
    <w:p w:rsidR="00DC00AD" w:rsidRDefault="00DC00AD" w:rsidP="00BD15E1">
      <w:pPr>
        <w:pStyle w:val="ListParagraph"/>
      </w:pPr>
      <w:r>
        <w:t>The initial state is very similar to the above state, however there is an additional packet which represents the possibility of sending a corrupt data packet to the receiver.</w:t>
      </w:r>
    </w:p>
    <w:p w:rsidR="00F943B3" w:rsidRDefault="00F943B3" w:rsidP="00BD15E1">
      <w:pPr>
        <w:pStyle w:val="ListParagraph"/>
      </w:pPr>
      <w:r>
        <w:rPr>
          <w:noProof/>
        </w:rPr>
        <w:drawing>
          <wp:inline distT="0" distB="0" distL="0" distR="0" wp14:anchorId="1F201620" wp14:editId="19FD7CD7">
            <wp:extent cx="5943600" cy="183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7055"/>
                    </a:xfrm>
                    <a:prstGeom prst="rect">
                      <a:avLst/>
                    </a:prstGeom>
                  </pic:spPr>
                </pic:pic>
              </a:graphicData>
            </a:graphic>
          </wp:inline>
        </w:drawing>
      </w:r>
    </w:p>
    <w:p w:rsidR="00F943B3" w:rsidRDefault="00F943B3" w:rsidP="00BD15E1">
      <w:pPr>
        <w:pStyle w:val="ListParagraph"/>
      </w:pPr>
      <w:r>
        <w:t>State 2:</w:t>
      </w:r>
    </w:p>
    <w:p w:rsidR="00666E5E" w:rsidRDefault="00666E5E" w:rsidP="00BD15E1">
      <w:pPr>
        <w:pStyle w:val="ListParagraph"/>
      </w:pPr>
      <w:r>
        <w:t>The sender transitions to the send state, and prepares to send the data packet to the receiver.</w:t>
      </w:r>
    </w:p>
    <w:p w:rsidR="00F943B3" w:rsidRDefault="00F943B3" w:rsidP="00BD15E1">
      <w:pPr>
        <w:pStyle w:val="ListParagraph"/>
      </w:pPr>
      <w:r>
        <w:rPr>
          <w:noProof/>
        </w:rPr>
        <w:drawing>
          <wp:inline distT="0" distB="0" distL="0" distR="0" wp14:anchorId="65E922D1" wp14:editId="706A80B2">
            <wp:extent cx="594360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5520"/>
                    </a:xfrm>
                    <a:prstGeom prst="rect">
                      <a:avLst/>
                    </a:prstGeom>
                  </pic:spPr>
                </pic:pic>
              </a:graphicData>
            </a:graphic>
          </wp:inline>
        </w:drawing>
      </w:r>
    </w:p>
    <w:p w:rsidR="00EC176D" w:rsidRDefault="00EC176D">
      <w:r>
        <w:br w:type="page"/>
      </w:r>
    </w:p>
    <w:p w:rsidR="00F943B3" w:rsidRDefault="00F943B3" w:rsidP="00BD15E1">
      <w:pPr>
        <w:pStyle w:val="ListParagraph"/>
      </w:pPr>
      <w:r>
        <w:lastRenderedPageBreak/>
        <w:t>State 3:</w:t>
      </w:r>
    </w:p>
    <w:p w:rsidR="00FB2360" w:rsidRDefault="00FB2360" w:rsidP="00BD15E1">
      <w:pPr>
        <w:pStyle w:val="ListParagraph"/>
      </w:pPr>
      <w:r>
        <w:t>Last Sent Sequence gets updated to 0 to reflect that the packet has been put in the pipe, and we can see that the correct packet has been put into the pipe, it is not corrupt.</w:t>
      </w:r>
    </w:p>
    <w:p w:rsidR="00D74049" w:rsidRDefault="00D74049" w:rsidP="00BD15E1">
      <w:pPr>
        <w:pStyle w:val="ListParagraph"/>
      </w:pPr>
      <w:r>
        <w:rPr>
          <w:noProof/>
        </w:rPr>
        <w:drawing>
          <wp:inline distT="0" distB="0" distL="0" distR="0" wp14:anchorId="2B8E6986" wp14:editId="438B9028">
            <wp:extent cx="5943600" cy="1906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06905"/>
                    </a:xfrm>
                    <a:prstGeom prst="rect">
                      <a:avLst/>
                    </a:prstGeom>
                  </pic:spPr>
                </pic:pic>
              </a:graphicData>
            </a:graphic>
          </wp:inline>
        </w:drawing>
      </w:r>
    </w:p>
    <w:p w:rsidR="00D74049" w:rsidRDefault="00D74049" w:rsidP="00BD15E1">
      <w:pPr>
        <w:pStyle w:val="ListParagraph"/>
      </w:pPr>
      <w:r>
        <w:t>State 4:</w:t>
      </w:r>
    </w:p>
    <w:p w:rsidR="0079583C" w:rsidRDefault="0079583C" w:rsidP="00BD15E1">
      <w:pPr>
        <w:pStyle w:val="ListParagraph"/>
      </w:pPr>
      <w:r>
        <w:t>The receiver sees that there is data in the pipe that is destined for it and transitions to the receiver state.</w:t>
      </w:r>
    </w:p>
    <w:p w:rsidR="00D74049" w:rsidRDefault="00D74049" w:rsidP="00BD15E1">
      <w:pPr>
        <w:pStyle w:val="ListParagraph"/>
      </w:pPr>
      <w:r>
        <w:rPr>
          <w:noProof/>
        </w:rPr>
        <w:drawing>
          <wp:inline distT="0" distB="0" distL="0" distR="0" wp14:anchorId="0E7433BA" wp14:editId="031661E5">
            <wp:extent cx="5943600" cy="1919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9605"/>
                    </a:xfrm>
                    <a:prstGeom prst="rect">
                      <a:avLst/>
                    </a:prstGeom>
                  </pic:spPr>
                </pic:pic>
              </a:graphicData>
            </a:graphic>
          </wp:inline>
        </w:drawing>
      </w:r>
    </w:p>
    <w:p w:rsidR="00D74049" w:rsidRDefault="00D74049" w:rsidP="00BD15E1">
      <w:pPr>
        <w:pStyle w:val="ListParagraph"/>
      </w:pPr>
      <w:r>
        <w:t>State 5:</w:t>
      </w:r>
    </w:p>
    <w:p w:rsidR="006B2D2F" w:rsidRDefault="006B2D2F" w:rsidP="00BD15E1">
      <w:pPr>
        <w:pStyle w:val="ListParagraph"/>
      </w:pPr>
      <w:r>
        <w:t xml:space="preserve">The receiver sees that the packet is correct and therefore </w:t>
      </w:r>
      <w:r w:rsidR="0029766E">
        <w:t>sends back the ack to the sender signifying it received the packet. However, we can see that this is the corrupt ack packet.</w:t>
      </w:r>
    </w:p>
    <w:p w:rsidR="00D74049" w:rsidRDefault="00D74049" w:rsidP="00BD15E1">
      <w:pPr>
        <w:pStyle w:val="ListParagraph"/>
      </w:pPr>
      <w:r>
        <w:rPr>
          <w:noProof/>
        </w:rPr>
        <w:drawing>
          <wp:inline distT="0" distB="0" distL="0" distR="0" wp14:anchorId="496CA323" wp14:editId="0134DF2B">
            <wp:extent cx="5943600" cy="1850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0390"/>
                    </a:xfrm>
                    <a:prstGeom prst="rect">
                      <a:avLst/>
                    </a:prstGeom>
                  </pic:spPr>
                </pic:pic>
              </a:graphicData>
            </a:graphic>
          </wp:inline>
        </w:drawing>
      </w:r>
    </w:p>
    <w:p w:rsidR="00570DE1" w:rsidRDefault="00570DE1">
      <w:r>
        <w:br w:type="page"/>
      </w:r>
    </w:p>
    <w:p w:rsidR="00D74049" w:rsidRDefault="00D74049" w:rsidP="00BD15E1">
      <w:pPr>
        <w:pStyle w:val="ListParagraph"/>
      </w:pPr>
      <w:r>
        <w:lastRenderedPageBreak/>
        <w:t>State 6:</w:t>
      </w:r>
    </w:p>
    <w:p w:rsidR="00570DE1" w:rsidRDefault="00570DE1" w:rsidP="00BD15E1">
      <w:pPr>
        <w:pStyle w:val="ListParagraph"/>
      </w:pPr>
      <w:r>
        <w:t>The sender gets the corrupt ACK and immediately resends the data packet. This time however the incorrect data packet has been put into the pipe.</w:t>
      </w:r>
    </w:p>
    <w:p w:rsidR="00D74049" w:rsidRDefault="00D74049" w:rsidP="00BD15E1">
      <w:pPr>
        <w:pStyle w:val="ListParagraph"/>
      </w:pPr>
      <w:r>
        <w:rPr>
          <w:noProof/>
        </w:rPr>
        <w:drawing>
          <wp:inline distT="0" distB="0" distL="0" distR="0" wp14:anchorId="0B5344EA" wp14:editId="3473C63A">
            <wp:extent cx="5943600" cy="1858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8645"/>
                    </a:xfrm>
                    <a:prstGeom prst="rect">
                      <a:avLst/>
                    </a:prstGeom>
                  </pic:spPr>
                </pic:pic>
              </a:graphicData>
            </a:graphic>
          </wp:inline>
        </w:drawing>
      </w:r>
    </w:p>
    <w:p w:rsidR="00D74049" w:rsidRDefault="00D74049" w:rsidP="00BD15E1">
      <w:pPr>
        <w:pStyle w:val="ListParagraph"/>
      </w:pPr>
      <w:r>
        <w:t>State 7:</w:t>
      </w:r>
    </w:p>
    <w:p w:rsidR="0058076C" w:rsidRDefault="0058076C" w:rsidP="00BD15E1">
      <w:pPr>
        <w:pStyle w:val="ListParagraph"/>
      </w:pPr>
      <w:r>
        <w:t>The receiver sees that there is data in the pipe for you</w:t>
      </w:r>
    </w:p>
    <w:p w:rsidR="00D74049" w:rsidRDefault="00D74049" w:rsidP="00BD15E1">
      <w:pPr>
        <w:pStyle w:val="ListParagraph"/>
      </w:pPr>
      <w:r>
        <w:rPr>
          <w:noProof/>
        </w:rPr>
        <w:drawing>
          <wp:inline distT="0" distB="0" distL="0" distR="0" wp14:anchorId="3C4B0080" wp14:editId="188E42BE">
            <wp:extent cx="5943600" cy="1807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7210"/>
                    </a:xfrm>
                    <a:prstGeom prst="rect">
                      <a:avLst/>
                    </a:prstGeom>
                  </pic:spPr>
                </pic:pic>
              </a:graphicData>
            </a:graphic>
          </wp:inline>
        </w:drawing>
      </w:r>
    </w:p>
    <w:p w:rsidR="00D74049" w:rsidRDefault="00D74049" w:rsidP="00BD15E1">
      <w:pPr>
        <w:pStyle w:val="ListParagraph"/>
      </w:pPr>
      <w:r>
        <w:t>State 8:</w:t>
      </w:r>
    </w:p>
    <w:p w:rsidR="0058076C" w:rsidRDefault="0058076C" w:rsidP="00BD15E1">
      <w:pPr>
        <w:pStyle w:val="ListParagraph"/>
      </w:pPr>
      <w:r>
        <w:t>The correct ACK is now put in the pipe and the incorrect data packet is dropped since that data has already been received.</w:t>
      </w:r>
    </w:p>
    <w:p w:rsidR="00D74049" w:rsidRDefault="00D74049" w:rsidP="00BD15E1">
      <w:pPr>
        <w:pStyle w:val="ListParagraph"/>
      </w:pPr>
      <w:r>
        <w:rPr>
          <w:noProof/>
        </w:rPr>
        <w:drawing>
          <wp:inline distT="0" distB="0" distL="0" distR="0" wp14:anchorId="1A7E5136" wp14:editId="4B5F2716">
            <wp:extent cx="5943600" cy="190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6905"/>
                    </a:xfrm>
                    <a:prstGeom prst="rect">
                      <a:avLst/>
                    </a:prstGeom>
                  </pic:spPr>
                </pic:pic>
              </a:graphicData>
            </a:graphic>
          </wp:inline>
        </w:drawing>
      </w:r>
    </w:p>
    <w:p w:rsidR="00596E37" w:rsidRDefault="00596E37">
      <w:r>
        <w:br w:type="page"/>
      </w:r>
    </w:p>
    <w:p w:rsidR="00D74049" w:rsidRDefault="00D74049" w:rsidP="00BD15E1">
      <w:pPr>
        <w:pStyle w:val="ListParagraph"/>
      </w:pPr>
      <w:r>
        <w:lastRenderedPageBreak/>
        <w:t>State 9:</w:t>
      </w:r>
    </w:p>
    <w:p w:rsidR="00BB4CDE" w:rsidRDefault="00BB4CDE" w:rsidP="00BD15E1">
      <w:pPr>
        <w:pStyle w:val="ListParagraph"/>
      </w:pPr>
      <w:r>
        <w:t>The correct ack received the sender returns back to waiting</w:t>
      </w:r>
      <w:r w:rsidR="00032392">
        <w:t xml:space="preserve"> and the system is now complete for the transfer.</w:t>
      </w:r>
    </w:p>
    <w:p w:rsidR="00D74049" w:rsidRDefault="00D74049" w:rsidP="00BD15E1">
      <w:pPr>
        <w:pStyle w:val="ListParagraph"/>
      </w:pPr>
      <w:r>
        <w:rPr>
          <w:noProof/>
        </w:rPr>
        <w:drawing>
          <wp:inline distT="0" distB="0" distL="0" distR="0" wp14:anchorId="296F0CD5" wp14:editId="28B76CF5">
            <wp:extent cx="5943600"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4990"/>
                    </a:xfrm>
                    <a:prstGeom prst="rect">
                      <a:avLst/>
                    </a:prstGeom>
                  </pic:spPr>
                </pic:pic>
              </a:graphicData>
            </a:graphic>
          </wp:inline>
        </w:drawing>
      </w:r>
    </w:p>
    <w:p w:rsidR="00634D80" w:rsidRDefault="00634D80" w:rsidP="00BD15E1">
      <w:pPr>
        <w:pStyle w:val="ListParagraph"/>
      </w:pPr>
    </w:p>
    <w:p w:rsidR="00634D80" w:rsidRDefault="00634D80" w:rsidP="00BD15E1">
      <w:pPr>
        <w:pStyle w:val="ListParagraph"/>
      </w:pPr>
      <w:r>
        <w:t>There is also the case that the incorrect data packet is sent first, and the ACK goes back to the sender, but this case has already been described.</w:t>
      </w:r>
    </w:p>
    <w:p w:rsidR="00850882" w:rsidRDefault="00850882" w:rsidP="00BD15E1">
      <w:pPr>
        <w:pStyle w:val="ListParagraph"/>
      </w:pPr>
    </w:p>
    <w:p w:rsidR="00850882" w:rsidRDefault="00850882" w:rsidP="00850882">
      <w:pPr>
        <w:pStyle w:val="ListParagraph"/>
        <w:numPr>
          <w:ilvl w:val="0"/>
          <w:numId w:val="1"/>
        </w:numPr>
      </w:pPr>
      <w:r>
        <w:t>Is it always possible to transmit all of the data in the sender’s buffer to the receiver’s buffer?</w:t>
      </w:r>
    </w:p>
    <w:p w:rsidR="00850882" w:rsidRDefault="00850882" w:rsidP="00850882">
      <w:pPr>
        <w:pStyle w:val="ListParagraph"/>
      </w:pPr>
      <w:r>
        <w:t>No. This is the same case as the previous, RDT 2.0 protocol. If the data sent is always corrupted in the pipe then</w:t>
      </w:r>
      <w:r w:rsidR="00A06C8F">
        <w:t xml:space="preserve"> the protocol will never be able to fully send the information and will never complete the data transfer.</w:t>
      </w:r>
      <w:r w:rsidR="00AB44B5">
        <w:t xml:space="preserve"> We will not model this because as you can see in the above models that the data corruption prompts an ACK response.</w:t>
      </w:r>
      <w:bookmarkStart w:id="0" w:name="_GoBack"/>
      <w:bookmarkEnd w:id="0"/>
    </w:p>
    <w:sectPr w:rsidR="00850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082329"/>
    <w:multiLevelType w:val="hybridMultilevel"/>
    <w:tmpl w:val="E5D0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5E1"/>
    <w:rsid w:val="00032392"/>
    <w:rsid w:val="001F4682"/>
    <w:rsid w:val="0029766E"/>
    <w:rsid w:val="002B104F"/>
    <w:rsid w:val="00417CCA"/>
    <w:rsid w:val="00570DE1"/>
    <w:rsid w:val="0058076C"/>
    <w:rsid w:val="00596E37"/>
    <w:rsid w:val="005E0F3A"/>
    <w:rsid w:val="00634D80"/>
    <w:rsid w:val="00635807"/>
    <w:rsid w:val="00666E5E"/>
    <w:rsid w:val="006B2D2F"/>
    <w:rsid w:val="0079583C"/>
    <w:rsid w:val="007D5393"/>
    <w:rsid w:val="00850882"/>
    <w:rsid w:val="008A5679"/>
    <w:rsid w:val="008B4DC1"/>
    <w:rsid w:val="008F7899"/>
    <w:rsid w:val="009C2A6B"/>
    <w:rsid w:val="009E6866"/>
    <w:rsid w:val="009F4FF5"/>
    <w:rsid w:val="009F6BF5"/>
    <w:rsid w:val="00A06C8F"/>
    <w:rsid w:val="00A62C60"/>
    <w:rsid w:val="00A743A3"/>
    <w:rsid w:val="00AB44B5"/>
    <w:rsid w:val="00AE70F6"/>
    <w:rsid w:val="00BB4CDE"/>
    <w:rsid w:val="00BD15E1"/>
    <w:rsid w:val="00D37254"/>
    <w:rsid w:val="00D74049"/>
    <w:rsid w:val="00DB4CE0"/>
    <w:rsid w:val="00DC00AD"/>
    <w:rsid w:val="00EC176D"/>
    <w:rsid w:val="00F943B3"/>
    <w:rsid w:val="00FB2360"/>
    <w:rsid w:val="00FE5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DCE667-26EF-45F4-A632-7C433349B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stcn\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TC102786999[[fn=Single spaced (blank)]].dotx</Template>
  <TotalTime>153</TotalTime>
  <Pages>7</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Post</dc:creator>
  <cp:keywords/>
  <dc:description/>
  <cp:lastModifiedBy>Caleb Post</cp:lastModifiedBy>
  <cp:revision>36</cp:revision>
  <dcterms:created xsi:type="dcterms:W3CDTF">2014-05-22T00:45:00Z</dcterms:created>
  <dcterms:modified xsi:type="dcterms:W3CDTF">2014-05-22T03:18:00Z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